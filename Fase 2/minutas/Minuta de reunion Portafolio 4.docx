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68C369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B22153">
              <w:rPr>
                <w:rFonts w:ascii="Tahoma" w:hAnsi="Tahoma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3631E5A6" w:rsidR="004D5823" w:rsidRDefault="00B22153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Eduardo Gonzalez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63707328" w:rsidR="009D5E8A" w:rsidRDefault="00B22153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30/10/2025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4154F381" w:rsidR="009D5E8A" w:rsidRDefault="00B22153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Incidex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“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Ticketera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inteligente”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B6B990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F9B6A2" w14:textId="77777777" w:rsidR="0006703B" w:rsidRPr="00910826" w:rsidRDefault="0006703B" w:rsidP="00AC50AA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1F1E35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B134DC" w14:textId="77777777" w:rsidR="00B22153" w:rsidRDefault="00B22153" w:rsidP="00B2215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Eduardo Gonzalez</w:t>
            </w:r>
          </w:p>
          <w:p w14:paraId="0845DF20" w14:textId="77777777" w:rsidR="00B22153" w:rsidRDefault="00B22153" w:rsidP="00B2215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Manuel Varela</w:t>
            </w:r>
          </w:p>
          <w:p w14:paraId="7B8D8432" w14:textId="77777777" w:rsidR="00B22153" w:rsidRDefault="00B22153" w:rsidP="00B2215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Bruno Villarroel</w:t>
            </w:r>
          </w:p>
          <w:p w14:paraId="73CE3EAD" w14:textId="7F156D7E" w:rsidR="0006703B" w:rsidRDefault="00B22153" w:rsidP="00B2215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Víctor Godoy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6823C102" w:rsidR="0006703B" w:rsidRPr="00AC50AA" w:rsidRDefault="00B22153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Mentes Beta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801232" w14:textId="77777777" w:rsidR="0006703B" w:rsidRDefault="0006703B" w:rsidP="002013C7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A8E88A" w14:textId="77777777" w:rsidR="00B22153" w:rsidRDefault="00B22153" w:rsidP="00B22153">
            <w:pPr>
              <w:numPr>
                <w:ilvl w:val="5"/>
                <w:numId w:val="0"/>
              </w:numPr>
              <w:spacing w:line="240" w:lineRule="auto"/>
              <w:rPr>
                <w:rFonts w:ascii="Tahoma" w:eastAsia="Tahoma" w:hAnsi="Tahoma" w:cs="Tahoma"/>
                <w:color w:val="0000FF"/>
                <w:u w:val="single"/>
              </w:rPr>
            </w:pPr>
            <w:hyperlink r:id="rId8" w:history="1">
              <w:r w:rsidRPr="006F4AD2">
                <w:rPr>
                  <w:rStyle w:val="Hipervnculo"/>
                  <w:rFonts w:ascii="Tahoma" w:eastAsia="Tahoma" w:hAnsi="Tahoma" w:cs="Tahoma"/>
                </w:rPr>
                <w:t>v.godoyf@profesor.duoc.cl</w:t>
              </w:r>
            </w:hyperlink>
          </w:p>
          <w:p w14:paraId="56EDE819" w14:textId="77777777" w:rsidR="00B22153" w:rsidRDefault="00B22153" w:rsidP="00B22153">
            <w:pPr>
              <w:numPr>
                <w:ilvl w:val="0"/>
                <w:numId w:val="0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  <w:hyperlink r:id="rId9" w:history="1">
              <w:r w:rsidRPr="009331B9">
                <w:rPr>
                  <w:rStyle w:val="Hipervnculo"/>
                  <w:rFonts w:ascii="Tahoma" w:eastAsia="Tahoma" w:hAnsi="Tahoma" w:cs="Tahoma"/>
                </w:rPr>
                <w:t>edu.gonzalezr@duocuc.cl</w:t>
              </w:r>
            </w:hyperlink>
          </w:p>
          <w:p w14:paraId="7FEDEB7B" w14:textId="77777777" w:rsidR="00B22153" w:rsidRDefault="00B22153" w:rsidP="00B22153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hyperlink r:id="rId10" w:history="1">
              <w:r w:rsidRPr="008E1749">
                <w:rPr>
                  <w:rStyle w:val="Hipervnculo"/>
                  <w:rFonts w:ascii="Tahoma" w:hAnsi="Tahoma" w:cs="Tahoma"/>
                </w:rPr>
                <w:t>man.varela@duocuc.cl</w:t>
              </w:r>
            </w:hyperlink>
          </w:p>
          <w:p w14:paraId="1946D8A4" w14:textId="656FDD2B" w:rsidR="0006703B" w:rsidRDefault="00B22153" w:rsidP="00B22153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 w:rsidRPr="000C3755">
              <w:rPr>
                <w:rFonts w:ascii="Tahoma" w:hAnsi="Tahoma" w:cs="Tahoma"/>
                <w:color w:val="0000FF"/>
                <w:u w:val="single"/>
              </w:rPr>
              <w:t>bru.villarroel@duocuc.cl</w:t>
            </w:r>
          </w:p>
        </w:tc>
      </w:tr>
      <w:tr w:rsidR="0006703B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06703B" w:rsidRDefault="0006703B" w:rsidP="00910826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06703B" w:rsidRDefault="0006703B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06703B" w:rsidRDefault="0006703B" w:rsidP="00AC50AA">
            <w:p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06703B" w:rsidRDefault="0006703B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06703B" w:rsidRDefault="0006703B" w:rsidP="00910826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06703B" w:rsidRDefault="0006703B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06703B" w:rsidRDefault="0006703B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4B9B2975" w14:textId="0CF501D6" w:rsidR="00DF6EA5" w:rsidRDefault="00B22153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>Se definieron r</w:t>
            </w:r>
            <w:r w:rsidR="00B12509">
              <w:rPr>
                <w:rFonts w:ascii="Tahoma" w:hAnsi="Tahoma"/>
              </w:rPr>
              <w:t xml:space="preserve">oles y permisos </w:t>
            </w:r>
          </w:p>
          <w:p w14:paraId="3AFA9686" w14:textId="799AFCA4" w:rsidR="00B22153" w:rsidRDefault="00B22153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>Se definió plazos de las próximas entregas del producto</w:t>
            </w:r>
          </w:p>
          <w:p w14:paraId="744E2532" w14:textId="5750D747" w:rsidR="00B22153" w:rsidRDefault="00B22153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Se </w:t>
            </w:r>
            <w:proofErr w:type="gramStart"/>
            <w:r>
              <w:rPr>
                <w:rFonts w:ascii="Tahoma" w:hAnsi="Tahoma"/>
              </w:rPr>
              <w:t>mostraron  funcionalidades</w:t>
            </w:r>
            <w:proofErr w:type="gramEnd"/>
            <w:r>
              <w:rPr>
                <w:rFonts w:ascii="Tahoma" w:hAnsi="Tahoma"/>
              </w:rPr>
              <w:t xml:space="preserve"> del aplicativo web</w:t>
            </w:r>
          </w:p>
          <w:p w14:paraId="584B142F" w14:textId="483011CD" w:rsidR="00B12509" w:rsidRDefault="00B12509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443BAA62" w14:textId="77777777" w:rsidR="0080324E" w:rsidRDefault="009D5E8A" w:rsidP="0080324E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Detalle de la reunión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4188527A" w:rsidR="004D5823" w:rsidRDefault="00B22153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Documentación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405B17BA" w:rsidR="00321492" w:rsidRDefault="00B22153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Se acordó tener documentación terminada 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48EF898D" w:rsidR="009D5E8A" w:rsidRDefault="00B22153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Avances web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291D87EF" w:rsidR="009D5E8A" w:rsidRDefault="00B22153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acordó tener avances en las funcionalidades del aplicativo web</w:t>
            </w: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1202CD62" w:rsidR="009D5E8A" w:rsidRDefault="00B22153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App de escritorio terminada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5D2DEA7A" w:rsidR="009D5E8A" w:rsidRDefault="00B22153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Se acordó terminar </w:t>
            </w:r>
            <w:proofErr w:type="gramStart"/>
            <w:r>
              <w:rPr>
                <w:rFonts w:ascii="Tahoma" w:hAnsi="Tahoma" w:cs="Tahoma"/>
              </w:rPr>
              <w:t>app</w:t>
            </w:r>
            <w:proofErr w:type="gramEnd"/>
            <w:r>
              <w:rPr>
                <w:rFonts w:ascii="Tahoma" w:hAnsi="Tahoma" w:cs="Tahoma"/>
              </w:rPr>
              <w:t xml:space="preserve"> de escritorio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2365998B" w:rsidR="004D5823" w:rsidRDefault="00B22153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documentación terminada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6ACBD5E8" w:rsidR="004D5823" w:rsidRDefault="00B22153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</w:rPr>
              <w:t>8/11/2025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22C5021D" w:rsidR="004D5823" w:rsidRDefault="00B22153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Eduardo Gonzalez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3FEFD907" w:rsidR="004D5823" w:rsidRDefault="00B22153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avances web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08C18167" w:rsidR="004D5823" w:rsidRDefault="00B22153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5/11/2025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29E36C7A" w:rsidR="004D5823" w:rsidRDefault="00B22153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Manuel </w:t>
            </w:r>
            <w:proofErr w:type="spellStart"/>
            <w:r>
              <w:rPr>
                <w:rFonts w:ascii="Arial" w:eastAsia="Arial Unicode MS" w:hAnsi="Arial" w:cs="Arial"/>
              </w:rPr>
              <w:t>Varella</w:t>
            </w:r>
            <w:proofErr w:type="spellEnd"/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74382134" w:rsidR="004D5823" w:rsidRDefault="00B22153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</w:rPr>
              <w:lastRenderedPageBreak/>
              <w:t>App de escritorio terminada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41442BE9" w:rsidR="004D5823" w:rsidRDefault="00B22153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4/11/2025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695A9EC9" w:rsidR="004D5823" w:rsidRDefault="00B22153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Bruno Villarroel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77777777" w:rsidR="004D5823" w:rsidRDefault="004D5823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/>
                <w:bCs/>
              </w:rPr>
            </w:pPr>
          </w:p>
        </w:tc>
      </w:tr>
    </w:tbl>
    <w:p w14:paraId="3D4B9C58" w14:textId="77777777" w:rsidR="004D5823" w:rsidRDefault="004D5823" w:rsidP="00910826"/>
    <w:sectPr w:rsidR="004D58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35464" w14:textId="77777777" w:rsidR="00EC4BF7" w:rsidRDefault="00EC4BF7">
      <w:r>
        <w:separator/>
      </w:r>
    </w:p>
  </w:endnote>
  <w:endnote w:type="continuationSeparator" w:id="0">
    <w:p w14:paraId="57C0BB3E" w14:textId="77777777" w:rsidR="00EC4BF7" w:rsidRDefault="00EC4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r w:rsidR="00803496">
      <w:rPr>
        <w:rFonts w:ascii="Tahoma" w:hAnsi="Tahoma"/>
        <w:lang w:val="fr-FR"/>
      </w:rPr>
      <w:t>Duoc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67E6D" w14:textId="77777777" w:rsidR="00EC4BF7" w:rsidRDefault="00EC4BF7">
      <w:r>
        <w:separator/>
      </w:r>
    </w:p>
  </w:footnote>
  <w:footnote w:type="continuationSeparator" w:id="0">
    <w:p w14:paraId="618538BB" w14:textId="77777777" w:rsidR="00EC4BF7" w:rsidRDefault="00EC4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AE264E"/>
    <w:rsid w:val="00B12509"/>
    <w:rsid w:val="00B22153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C4BF7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.godoyf@profesor.duoc.c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man.varela@duocuc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du.gonzalezr@duocuc.cl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8</TotalTime>
  <Pages>2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EDUARDO . GONZALEZ ROJAS</cp:lastModifiedBy>
  <cp:revision>2</cp:revision>
  <cp:lastPrinted>2008-08-04T13:42:00Z</cp:lastPrinted>
  <dcterms:created xsi:type="dcterms:W3CDTF">2025-11-02T18:31:00Z</dcterms:created>
  <dcterms:modified xsi:type="dcterms:W3CDTF">2025-11-02T18:31:00Z</dcterms:modified>
</cp:coreProperties>
</file>